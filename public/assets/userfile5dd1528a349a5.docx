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7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772"/>
        <w:gridCol w:w="250"/>
        <w:gridCol w:w="6607"/>
      </w:tblGrid>
      <w:tr w:rsidR="003D1B71" w:rsidTr="00A025A7">
        <w:trPr>
          <w:trHeight w:val="2112"/>
        </w:trPr>
        <w:tc>
          <w:tcPr>
            <w:tcW w:w="4122" w:type="dxa"/>
            <w:gridSpan w:val="3"/>
            <w:vMerge w:val="restart"/>
            <w:tcBorders>
              <w:bottom w:val="nil"/>
            </w:tcBorders>
          </w:tcPr>
          <w:p w:rsidR="003D1B71" w:rsidRDefault="008C539C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noProof/>
                <w:lang w:val="en-PH" w:eastAsia="en-PH"/>
              </w:rPr>
              <w:drawing>
                <wp:anchor distT="0" distB="0" distL="114300" distR="114300" simplePos="0" relativeHeight="251658240" behindDoc="1" locked="0" layoutInCell="1" allowOverlap="1" wp14:anchorId="2A67ED5B" wp14:editId="7009736E">
                  <wp:simplePos x="0" y="0"/>
                  <wp:positionH relativeFrom="column">
                    <wp:posOffset>-158750</wp:posOffset>
                  </wp:positionH>
                  <wp:positionV relativeFrom="paragraph">
                    <wp:posOffset>-47625</wp:posOffset>
                  </wp:positionV>
                  <wp:extent cx="1900590" cy="1847850"/>
                  <wp:effectExtent l="0" t="0" r="444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1012_13421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90" cy="18478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A025A7" w:rsidP="00A025A7">
            <w:pPr>
              <w:pStyle w:val="Title"/>
            </w:pPr>
            <w:r>
              <w:t>Daniel Y.</w:t>
            </w:r>
            <w:r w:rsidR="003D1B71" w:rsidRPr="00310F17">
              <w:br/>
            </w:r>
            <w:r>
              <w:t>Zamudio III</w:t>
            </w:r>
          </w:p>
        </w:tc>
      </w:tr>
      <w:tr w:rsidR="003D1B71" w:rsidTr="00A025A7">
        <w:trPr>
          <w:trHeight w:val="1589"/>
        </w:trPr>
        <w:tc>
          <w:tcPr>
            <w:tcW w:w="412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7065F915C6254B53BD80FAB572AF31E0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2F51E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Experience yet.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A3366D4BEB814F9B84F8B28612678587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Default="00461356" w:rsidP="00353B60">
            <w:pPr>
              <w:pStyle w:val="SchoolName"/>
            </w:pPr>
            <w:r>
              <w:t>Senior High school:    San Francisco High School</w:t>
            </w:r>
          </w:p>
          <w:p w:rsidR="00461356" w:rsidRPr="00461356" w:rsidRDefault="00461356" w:rsidP="00353B60">
            <w:pPr>
              <w:pStyle w:val="SchoolName"/>
              <w:rPr>
                <w:b w:val="0"/>
              </w:rPr>
            </w:pPr>
            <w:r w:rsidRPr="00461356">
              <w:rPr>
                <w:b w:val="0"/>
              </w:rPr>
              <w:t xml:space="preserve">                                  </w:t>
            </w:r>
            <w:r>
              <w:rPr>
                <w:b w:val="0"/>
              </w:rPr>
              <w:t xml:space="preserve">   </w:t>
            </w:r>
            <w:r w:rsidRPr="00461356">
              <w:rPr>
                <w:b w:val="0"/>
              </w:rPr>
              <w:t xml:space="preserve">  Misamis St. Bago Bantay Quezon City</w:t>
            </w:r>
          </w:p>
          <w:p w:rsidR="00461356" w:rsidRPr="00461356" w:rsidRDefault="00461356" w:rsidP="00353B60">
            <w:pPr>
              <w:pStyle w:val="SchoolName"/>
              <w:rPr>
                <w:b w:val="0"/>
              </w:rPr>
            </w:pPr>
            <w:r w:rsidRPr="00461356">
              <w:rPr>
                <w:b w:val="0"/>
              </w:rPr>
              <w:t xml:space="preserve">                                   </w:t>
            </w:r>
            <w:r>
              <w:rPr>
                <w:b w:val="0"/>
              </w:rPr>
              <w:t xml:space="preserve">   </w:t>
            </w:r>
            <w:r w:rsidRPr="00461356">
              <w:rPr>
                <w:b w:val="0"/>
              </w:rPr>
              <w:t xml:space="preserve"> 2019 – Present</w:t>
            </w:r>
          </w:p>
          <w:p w:rsidR="00461356" w:rsidRDefault="00461356" w:rsidP="00353B60">
            <w:pPr>
              <w:pStyle w:val="SchoolName"/>
            </w:pPr>
          </w:p>
          <w:p w:rsidR="00461356" w:rsidRDefault="00461356" w:rsidP="00353B60">
            <w:pPr>
              <w:pStyle w:val="SchoolName"/>
            </w:pPr>
            <w:r>
              <w:t>Secondary:                  Tandang Sora National High School</w:t>
            </w:r>
          </w:p>
          <w:p w:rsidR="00461356" w:rsidRPr="00461356" w:rsidRDefault="00461356" w:rsidP="00353B60">
            <w:pPr>
              <w:pStyle w:val="SchoolName"/>
              <w:rPr>
                <w:b w:val="0"/>
              </w:rPr>
            </w:pPr>
            <w:r>
              <w:t xml:space="preserve">                                       </w:t>
            </w:r>
            <w:r w:rsidRPr="00461356">
              <w:rPr>
                <w:b w:val="0"/>
              </w:rPr>
              <w:t>Mindanao Ext. Tandang Sora, Quezon City</w:t>
            </w:r>
          </w:p>
          <w:p w:rsidR="00461356" w:rsidRPr="00461356" w:rsidRDefault="00461356" w:rsidP="00353B60">
            <w:pPr>
              <w:pStyle w:val="SchoolName"/>
              <w:rPr>
                <w:b w:val="0"/>
              </w:rPr>
            </w:pPr>
            <w:r w:rsidRPr="00461356">
              <w:rPr>
                <w:b w:val="0"/>
              </w:rPr>
              <w:t xml:space="preserve">                                     </w:t>
            </w:r>
            <w:r>
              <w:rPr>
                <w:b w:val="0"/>
              </w:rPr>
              <w:t xml:space="preserve">  </w:t>
            </w:r>
            <w:r w:rsidRPr="00461356">
              <w:rPr>
                <w:b w:val="0"/>
              </w:rPr>
              <w:t>2012-2016</w:t>
            </w:r>
          </w:p>
          <w:p w:rsidR="00461356" w:rsidRDefault="00461356" w:rsidP="00353B60">
            <w:pPr>
              <w:pStyle w:val="SchoolName"/>
            </w:pPr>
          </w:p>
          <w:p w:rsidR="00461356" w:rsidRDefault="00461356" w:rsidP="00353B60">
            <w:pPr>
              <w:pStyle w:val="SchoolName"/>
            </w:pPr>
            <w:r>
              <w:t>Primary:                       Tandang Sora Elementary School</w:t>
            </w:r>
          </w:p>
          <w:p w:rsidR="00461356" w:rsidRPr="00461356" w:rsidRDefault="00461356" w:rsidP="00353B60">
            <w:pPr>
              <w:pStyle w:val="SchoolName"/>
              <w:rPr>
                <w:b w:val="0"/>
              </w:rPr>
            </w:pPr>
            <w:r>
              <w:t xml:space="preserve">                                       </w:t>
            </w:r>
            <w:r w:rsidRPr="00461356">
              <w:rPr>
                <w:b w:val="0"/>
              </w:rPr>
              <w:t>10 Galler Hts. Subd. Tandang Sora, Quezon City</w:t>
            </w:r>
          </w:p>
          <w:p w:rsidR="003D1B71" w:rsidRPr="00A025A7" w:rsidRDefault="00461356" w:rsidP="00A025A7">
            <w:pPr>
              <w:pStyle w:val="SchoolName"/>
              <w:rPr>
                <w:b w:val="0"/>
              </w:rPr>
            </w:pPr>
            <w:r w:rsidRPr="00461356">
              <w:rPr>
                <w:b w:val="0"/>
              </w:rPr>
              <w:t xml:space="preserve">                                     </w:t>
            </w:r>
            <w:r>
              <w:rPr>
                <w:b w:val="0"/>
              </w:rPr>
              <w:t xml:space="preserve">  </w:t>
            </w:r>
            <w:r w:rsidRPr="00461356">
              <w:rPr>
                <w:b w:val="0"/>
              </w:rPr>
              <w:t>2006-2012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79E66D415A9C4F1E873061646A5D89EA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p w:rsidR="003D1B71" w:rsidRPr="00740017" w:rsidRDefault="00461356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Tagalog and English</w:t>
            </w:r>
          </w:p>
          <w:p w:rsidR="003D1B71" w:rsidRPr="00461356" w:rsidRDefault="00461356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461356">
              <w:rPr>
                <w:rFonts w:ascii="Calibri" w:hAnsi="Calibri" w:cs="Calibri"/>
                <w:color w:val="0072C7"/>
              </w:rPr>
              <w:t>Training and Seminar</w:t>
            </w:r>
          </w:p>
          <w:p w:rsidR="003D1B71" w:rsidRPr="00461356" w:rsidRDefault="00461356" w:rsidP="00AC6C7E">
            <w:pPr>
              <w:rPr>
                <w:rFonts w:ascii="Calibri" w:hAnsi="Calibri" w:cs="Calibri"/>
                <w:b/>
              </w:rPr>
            </w:pPr>
            <w:r w:rsidRPr="00461356">
              <w:rPr>
                <w:rFonts w:ascii="Calibri" w:hAnsi="Calibri" w:cs="Calibri"/>
                <w:b/>
              </w:rPr>
              <w:t>Motorcycle Mechanical and Electrical Systems</w:t>
            </w:r>
          </w:p>
          <w:p w:rsidR="00461356" w:rsidRPr="00740017" w:rsidRDefault="00461356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Leading to Motorcycle/Small Engine Servicing NC II (TESDA)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4A63AECEBD1241398EF2D853E9154416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3D1B71" w:rsidRDefault="00461356" w:rsidP="0046135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Leah Montecalbo  (RCBC)</w:t>
            </w:r>
          </w:p>
          <w:p w:rsidR="00461356" w:rsidRDefault="00461356" w:rsidP="0046135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09175604240</w:t>
            </w:r>
          </w:p>
          <w:p w:rsidR="00461356" w:rsidRDefault="00461356" w:rsidP="00461356">
            <w:pPr>
              <w:rPr>
                <w:rFonts w:ascii="Calibri" w:hAnsi="Calibri" w:cs="Calibri"/>
              </w:rPr>
            </w:pPr>
          </w:p>
          <w:p w:rsidR="00461356" w:rsidRDefault="00461356" w:rsidP="0046135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Hanilita Ysulat (Manuel Roxas High School)</w:t>
            </w:r>
          </w:p>
          <w:p w:rsidR="00461356" w:rsidRDefault="00461356" w:rsidP="0046135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09273811083</w:t>
            </w:r>
          </w:p>
          <w:p w:rsidR="00461356" w:rsidRDefault="00461356" w:rsidP="00461356">
            <w:pPr>
              <w:rPr>
                <w:rFonts w:ascii="Calibri" w:hAnsi="Calibri" w:cs="Calibri"/>
              </w:rPr>
            </w:pPr>
          </w:p>
          <w:p w:rsidR="00461356" w:rsidRDefault="00A025A7" w:rsidP="00A025A7">
            <w:pPr>
              <w:jc w:val="center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 xml:space="preserve">                                                                             </w:t>
            </w:r>
            <w:r>
              <w:rPr>
                <w:rFonts w:ascii="Calibri" w:hAnsi="Calibri" w:cs="Calibri"/>
                <w:u w:val="single"/>
              </w:rPr>
              <w:t>DANIEL Y. ZAMUDIO III</w:t>
            </w:r>
          </w:p>
          <w:p w:rsidR="00A025A7" w:rsidRPr="00A025A7" w:rsidRDefault="00A025A7" w:rsidP="00461356">
            <w:pPr>
              <w:jc w:val="right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APPLICANT’S SIGNATURE</w:t>
            </w:r>
          </w:p>
        </w:tc>
      </w:tr>
      <w:tr w:rsidR="003D1B71" w:rsidTr="00A025A7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40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A025A7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F196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2" w:type="dxa"/>
            <w:vAlign w:val="center"/>
          </w:tcPr>
          <w:p w:rsidR="003D1B71" w:rsidRPr="00A025A7" w:rsidRDefault="00A025A7" w:rsidP="00380FD1">
            <w:pPr>
              <w:pStyle w:val="Information"/>
              <w:rPr>
                <w:sz w:val="22"/>
              </w:rPr>
            </w:pPr>
            <w:r w:rsidRPr="00A025A7">
              <w:rPr>
                <w:sz w:val="22"/>
              </w:rPr>
              <w:t>1010 Taurus St. Carmel V</w:t>
            </w:r>
          </w:p>
          <w:p w:rsidR="003D1B71" w:rsidRPr="00380FD1" w:rsidRDefault="00A025A7" w:rsidP="00A025A7">
            <w:pPr>
              <w:pStyle w:val="Information"/>
            </w:pPr>
            <w:r w:rsidRPr="00A025A7">
              <w:rPr>
                <w:sz w:val="22"/>
              </w:rPr>
              <w:t>Tandang Sora, QC</w:t>
            </w: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4123A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2" w:type="dxa"/>
            <w:vAlign w:val="center"/>
          </w:tcPr>
          <w:p w:rsidR="003D1B71" w:rsidRPr="00380FD1" w:rsidRDefault="00A025A7" w:rsidP="00A025A7">
            <w:pPr>
              <w:pStyle w:val="Information"/>
            </w:pPr>
            <w:r w:rsidRPr="00A025A7">
              <w:rPr>
                <w:sz w:val="22"/>
              </w:rPr>
              <w:t>09777554005</w:t>
            </w: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8A2D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2" w:type="dxa"/>
            <w:vAlign w:val="center"/>
          </w:tcPr>
          <w:p w:rsidR="003D1B71" w:rsidRPr="00380FD1" w:rsidRDefault="00A025A7" w:rsidP="00A025A7">
            <w:pPr>
              <w:pStyle w:val="Information"/>
            </w:pPr>
            <w:r w:rsidRPr="00A025A7">
              <w:rPr>
                <w:sz w:val="22"/>
              </w:rPr>
              <w:t>danielyzamudio@gmail.com</w:t>
            </w: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0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8C539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772" w:type="dxa"/>
            <w:vAlign w:val="center"/>
          </w:tcPr>
          <w:p w:rsidR="00A025A7" w:rsidRPr="00380FD1" w:rsidRDefault="00A025A7" w:rsidP="00A025A7">
            <w:pPr>
              <w:pStyle w:val="Information"/>
            </w:pPr>
          </w:p>
        </w:tc>
        <w:tc>
          <w:tcPr>
            <w:tcW w:w="250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025A7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402" w:type="dxa"/>
            <w:gridSpan w:val="2"/>
          </w:tcPr>
          <w:p w:rsidR="00A025A7" w:rsidRDefault="00A025A7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Date of Birth:</w:t>
            </w:r>
            <w:r w:rsidRPr="00A025A7">
              <w:rPr>
                <w:rFonts w:ascii="Calibri" w:hAnsi="Calibri" w:cs="Calibri"/>
                <w:sz w:val="24"/>
              </w:rPr>
              <w:t xml:space="preserve"> </w:t>
            </w:r>
            <w:r>
              <w:rPr>
                <w:rFonts w:ascii="Calibri" w:hAnsi="Calibri" w:cs="Calibri"/>
                <w:sz w:val="24"/>
              </w:rPr>
              <w:t xml:space="preserve">  </w:t>
            </w:r>
            <w:r w:rsidRPr="00A025A7">
              <w:rPr>
                <w:rFonts w:ascii="Calibri" w:hAnsi="Calibri" w:cs="Calibri"/>
                <w:szCs w:val="20"/>
              </w:rPr>
              <w:t>December 1, 1999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Place of Birth:</w:t>
            </w:r>
            <w:r w:rsidRPr="00A025A7">
              <w:rPr>
                <w:rFonts w:ascii="Calibri" w:hAnsi="Calibri" w:cs="Calibri"/>
                <w:szCs w:val="20"/>
              </w:rPr>
              <w:t xml:space="preserve"> </w:t>
            </w:r>
            <w:r>
              <w:rPr>
                <w:rFonts w:ascii="Calibri" w:hAnsi="Calibri" w:cs="Calibri"/>
                <w:szCs w:val="20"/>
              </w:rPr>
              <w:t xml:space="preserve"> Quezon City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Status:</w:t>
            </w:r>
            <w:r w:rsidRPr="00A025A7">
              <w:rPr>
                <w:rFonts w:ascii="Calibri" w:hAnsi="Calibri" w:cs="Calibri"/>
                <w:szCs w:val="20"/>
              </w:rPr>
              <w:t xml:space="preserve">              </w:t>
            </w:r>
            <w:r>
              <w:rPr>
                <w:rFonts w:ascii="Calibri" w:hAnsi="Calibri" w:cs="Calibri"/>
                <w:szCs w:val="20"/>
              </w:rPr>
              <w:t xml:space="preserve"> Single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Gender:</w:t>
            </w:r>
            <w:r w:rsidRPr="00A025A7">
              <w:rPr>
                <w:rFonts w:ascii="Calibri" w:hAnsi="Calibri" w:cs="Calibri"/>
                <w:szCs w:val="20"/>
              </w:rPr>
              <w:t xml:space="preserve"> </w:t>
            </w:r>
            <w:r>
              <w:rPr>
                <w:rFonts w:ascii="Calibri" w:hAnsi="Calibri" w:cs="Calibri"/>
                <w:szCs w:val="20"/>
              </w:rPr>
              <w:t xml:space="preserve">            Male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Citizenship:</w:t>
            </w:r>
            <w:r>
              <w:rPr>
                <w:rFonts w:ascii="Calibri" w:hAnsi="Calibri" w:cs="Calibri"/>
                <w:szCs w:val="20"/>
              </w:rPr>
              <w:t xml:space="preserve">       Filipino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Religion:</w:t>
            </w:r>
            <w:r>
              <w:rPr>
                <w:rFonts w:ascii="Calibri" w:hAnsi="Calibri" w:cs="Calibri"/>
                <w:szCs w:val="20"/>
              </w:rPr>
              <w:t xml:space="preserve">           Born Again Christian</w:t>
            </w:r>
          </w:p>
          <w:p w:rsidR="00A025A7" w:rsidRPr="00A025A7" w:rsidRDefault="00A025A7" w:rsidP="00222466">
            <w:pPr>
              <w:rPr>
                <w:rFonts w:ascii="Calibri" w:hAnsi="Calibri" w:cs="Calibri"/>
                <w:b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 xml:space="preserve">Height: </w:t>
            </w:r>
            <w:r>
              <w:rPr>
                <w:rFonts w:ascii="Calibri" w:hAnsi="Calibri" w:cs="Calibri"/>
                <w:b/>
                <w:szCs w:val="20"/>
              </w:rPr>
              <w:t xml:space="preserve">             </w:t>
            </w:r>
            <w:r w:rsidRPr="00A025A7">
              <w:rPr>
                <w:rFonts w:ascii="Calibri" w:hAnsi="Calibri" w:cs="Calibri"/>
                <w:szCs w:val="20"/>
              </w:rPr>
              <w:t>5’4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Weight:</w:t>
            </w:r>
            <w:r>
              <w:rPr>
                <w:rFonts w:ascii="Calibri" w:hAnsi="Calibri" w:cs="Calibri"/>
                <w:szCs w:val="20"/>
              </w:rPr>
              <w:t xml:space="preserve">             80 kls.</w:t>
            </w: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</w:p>
          <w:p w:rsidR="00A025A7" w:rsidRDefault="00A025A7" w:rsidP="00222466">
            <w:pPr>
              <w:rPr>
                <w:rFonts w:ascii="Calibri" w:hAnsi="Calibri" w:cs="Calibri"/>
                <w:szCs w:val="20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Mother’s Name</w:t>
            </w:r>
            <w:r>
              <w:rPr>
                <w:rFonts w:ascii="Calibri" w:hAnsi="Calibri" w:cs="Calibri"/>
                <w:szCs w:val="20"/>
              </w:rPr>
              <w:t xml:space="preserve"> : Jane Y. Zamudio</w:t>
            </w:r>
          </w:p>
          <w:p w:rsidR="00A025A7" w:rsidRPr="0056708E" w:rsidRDefault="00A025A7" w:rsidP="00222466">
            <w:pPr>
              <w:rPr>
                <w:rFonts w:ascii="Calibri" w:hAnsi="Calibri" w:cs="Calibri"/>
                <w:color w:val="0072C7" w:themeColor="accent2"/>
              </w:rPr>
            </w:pPr>
            <w:r w:rsidRPr="00A025A7">
              <w:rPr>
                <w:rFonts w:ascii="Calibri" w:hAnsi="Calibri" w:cs="Calibri"/>
                <w:b/>
                <w:szCs w:val="20"/>
              </w:rPr>
              <w:t>Father’s Name:</w:t>
            </w:r>
            <w:r>
              <w:rPr>
                <w:rFonts w:ascii="Calibri" w:hAnsi="Calibri" w:cs="Calibri"/>
                <w:szCs w:val="20"/>
              </w:rPr>
              <w:t xml:space="preserve">   Daniel A. Zamudio</w:t>
            </w:r>
          </w:p>
        </w:tc>
        <w:tc>
          <w:tcPr>
            <w:tcW w:w="250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94A" w:rsidRDefault="0082194A" w:rsidP="00590471">
      <w:r>
        <w:separator/>
      </w:r>
    </w:p>
  </w:endnote>
  <w:endnote w:type="continuationSeparator" w:id="0">
    <w:p w:rsidR="0082194A" w:rsidRDefault="0082194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94A" w:rsidRDefault="0082194A" w:rsidP="00590471">
      <w:r>
        <w:separator/>
      </w:r>
    </w:p>
  </w:footnote>
  <w:footnote w:type="continuationSeparator" w:id="0">
    <w:p w:rsidR="0082194A" w:rsidRDefault="0082194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BF662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1E5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2F51E5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61356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2194A"/>
    <w:rsid w:val="00846CB9"/>
    <w:rsid w:val="008566AA"/>
    <w:rsid w:val="008A1E6E"/>
    <w:rsid w:val="008C024F"/>
    <w:rsid w:val="008C2CFC"/>
    <w:rsid w:val="008C539C"/>
    <w:rsid w:val="00912DC8"/>
    <w:rsid w:val="009475DC"/>
    <w:rsid w:val="00967B93"/>
    <w:rsid w:val="009D090F"/>
    <w:rsid w:val="00A025A7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065F915C6254B53BD80FAB572AF31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4DF8B-34CF-478B-AE1A-04332EB1B613}"/>
      </w:docPartPr>
      <w:docPartBody>
        <w:p w:rsidR="00000000" w:rsidRDefault="0024011B">
          <w:pPr>
            <w:pStyle w:val="7065F915C6254B53BD80FAB572AF31E0"/>
          </w:pPr>
          <w:r w:rsidRPr="00AC6C7E">
            <w:t>Experience</w:t>
          </w:r>
        </w:p>
      </w:docPartBody>
    </w:docPart>
    <w:docPart>
      <w:docPartPr>
        <w:name w:val="A3366D4BEB814F9B84F8B286126785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711E5-D555-4B05-8CC5-A4A8BEF70073}"/>
      </w:docPartPr>
      <w:docPartBody>
        <w:p w:rsidR="00000000" w:rsidRDefault="0024011B">
          <w:pPr>
            <w:pStyle w:val="A3366D4BEB814F9B84F8B28612678587"/>
          </w:pPr>
          <w:r w:rsidRPr="00AC6C7E">
            <w:t>Education</w:t>
          </w:r>
        </w:p>
      </w:docPartBody>
    </w:docPart>
    <w:docPart>
      <w:docPartPr>
        <w:name w:val="79E66D415A9C4F1E873061646A5D89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2F0717-53B2-48EB-95F3-DB1EC198D52A}"/>
      </w:docPartPr>
      <w:docPartBody>
        <w:p w:rsidR="00000000" w:rsidRDefault="0024011B">
          <w:pPr>
            <w:pStyle w:val="79E66D415A9C4F1E873061646A5D89EA"/>
          </w:pPr>
          <w:r w:rsidRPr="00AC6C7E">
            <w:t>Communication</w:t>
          </w:r>
        </w:p>
      </w:docPartBody>
    </w:docPart>
    <w:docPart>
      <w:docPartPr>
        <w:name w:val="4A63AECEBD1241398EF2D853E9154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FBEB0-D4F4-45FD-BC97-7223E23324B1}"/>
      </w:docPartPr>
      <w:docPartBody>
        <w:p w:rsidR="00000000" w:rsidRDefault="0024011B">
          <w:pPr>
            <w:pStyle w:val="4A63AECEBD1241398EF2D853E9154416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1B"/>
    <w:rsid w:val="0024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A97A04CF0042F9B693821E65F4D399">
    <w:name w:val="C6A97A04CF0042F9B693821E65F4D399"/>
  </w:style>
  <w:style w:type="paragraph" w:customStyle="1" w:styleId="75286E4434694500B545DB2E830B3CE6">
    <w:name w:val="75286E4434694500B545DB2E830B3CE6"/>
  </w:style>
  <w:style w:type="paragraph" w:customStyle="1" w:styleId="7065F915C6254B53BD80FAB572AF31E0">
    <w:name w:val="7065F915C6254B53BD80FAB572AF31E0"/>
  </w:style>
  <w:style w:type="paragraph" w:customStyle="1" w:styleId="3D7FCF7CE4574B268C9F3F6EA5F8170F">
    <w:name w:val="3D7FCF7CE4574B268C9F3F6EA5F8170F"/>
  </w:style>
  <w:style w:type="paragraph" w:customStyle="1" w:styleId="FA672F2AEC624F22A9EBA91ED7CF6B7F">
    <w:name w:val="FA672F2AEC624F22A9EBA91ED7CF6B7F"/>
  </w:style>
  <w:style w:type="paragraph" w:customStyle="1" w:styleId="D65D0C1B2A52413FA89B5D75FA150DE8">
    <w:name w:val="D65D0C1B2A52413FA89B5D75FA150DE8"/>
  </w:style>
  <w:style w:type="paragraph" w:customStyle="1" w:styleId="7774E2F246DA46CD9645DEF37F4B32E8">
    <w:name w:val="7774E2F246DA46CD9645DEF37F4B32E8"/>
  </w:style>
  <w:style w:type="paragraph" w:customStyle="1" w:styleId="538E90490C7C4E4A9BD3AA90CE5C49C3">
    <w:name w:val="538E90490C7C4E4A9BD3AA90CE5C49C3"/>
  </w:style>
  <w:style w:type="paragraph" w:customStyle="1" w:styleId="CB96E38F33CC40F0ADC0D02E4572AD4C">
    <w:name w:val="CB96E38F33CC40F0ADC0D02E4572AD4C"/>
  </w:style>
  <w:style w:type="paragraph" w:customStyle="1" w:styleId="CCEB56ACC8F8475AAAF25AD080A85B44">
    <w:name w:val="CCEB56ACC8F8475AAAF25AD080A85B44"/>
  </w:style>
  <w:style w:type="paragraph" w:customStyle="1" w:styleId="EFFA797335EC414790B7B03F32710E2A">
    <w:name w:val="EFFA797335EC414790B7B03F32710E2A"/>
  </w:style>
  <w:style w:type="paragraph" w:customStyle="1" w:styleId="A0EE40E0EA3D4921BA3F0AEADE1BC450">
    <w:name w:val="A0EE40E0EA3D4921BA3F0AEADE1BC450"/>
  </w:style>
  <w:style w:type="paragraph" w:customStyle="1" w:styleId="7392D90B0694449A92BE9747C7F254AF">
    <w:name w:val="7392D90B0694449A92BE9747C7F254AF"/>
  </w:style>
  <w:style w:type="paragraph" w:customStyle="1" w:styleId="F6437019FA424AA28E4D68ECCBBE892B">
    <w:name w:val="F6437019FA424AA28E4D68ECCBBE892B"/>
  </w:style>
  <w:style w:type="paragraph" w:customStyle="1" w:styleId="61C3286D909D438597D5B07806EAF254">
    <w:name w:val="61C3286D909D438597D5B07806EAF254"/>
  </w:style>
  <w:style w:type="paragraph" w:customStyle="1" w:styleId="1D7ADBC73B61495EB2A5F0E54A0B47B1">
    <w:name w:val="1D7ADBC73B61495EB2A5F0E54A0B47B1"/>
  </w:style>
  <w:style w:type="paragraph" w:customStyle="1" w:styleId="C4AFFF2E9F3340D085DC912BEA594353">
    <w:name w:val="C4AFFF2E9F3340D085DC912BEA594353"/>
  </w:style>
  <w:style w:type="paragraph" w:customStyle="1" w:styleId="3BBAE1C4A5CF45DF906F85C43AEFF07E">
    <w:name w:val="3BBAE1C4A5CF45DF906F85C43AEFF07E"/>
  </w:style>
  <w:style w:type="paragraph" w:customStyle="1" w:styleId="609B42FD31C544D08FFB3C90AA5AD4B1">
    <w:name w:val="609B42FD31C544D08FFB3C90AA5AD4B1"/>
  </w:style>
  <w:style w:type="paragraph" w:customStyle="1" w:styleId="A3366D4BEB814F9B84F8B28612678587">
    <w:name w:val="A3366D4BEB814F9B84F8B28612678587"/>
  </w:style>
  <w:style w:type="paragraph" w:customStyle="1" w:styleId="AFD5D3E8CDC141D8AE8067100C6DC404">
    <w:name w:val="AFD5D3E8CDC141D8AE8067100C6DC404"/>
  </w:style>
  <w:style w:type="paragraph" w:customStyle="1" w:styleId="B42A9DCB785D49D484B7A876CF84AB46">
    <w:name w:val="B42A9DCB785D49D484B7A876CF84AB46"/>
  </w:style>
  <w:style w:type="paragraph" w:customStyle="1" w:styleId="7D26BC55BCCB43C09E4B82E92EFE4DDE">
    <w:name w:val="7D26BC55BCCB43C09E4B82E92EFE4DDE"/>
  </w:style>
  <w:style w:type="paragraph" w:customStyle="1" w:styleId="79E66D415A9C4F1E873061646A5D89EA">
    <w:name w:val="79E66D415A9C4F1E873061646A5D89EA"/>
  </w:style>
  <w:style w:type="paragraph" w:customStyle="1" w:styleId="EF80EC0BB8374332B03247606B73DBBE">
    <w:name w:val="EF80EC0BB8374332B03247606B73DBBE"/>
  </w:style>
  <w:style w:type="paragraph" w:customStyle="1" w:styleId="0291379A49A64851B8A8F7EFF7797551">
    <w:name w:val="0291379A49A64851B8A8F7EFF7797551"/>
  </w:style>
  <w:style w:type="paragraph" w:customStyle="1" w:styleId="881072F204E3466FBD5BDB269E6096B8">
    <w:name w:val="881072F204E3466FBD5BDB269E6096B8"/>
  </w:style>
  <w:style w:type="paragraph" w:customStyle="1" w:styleId="4A63AECEBD1241398EF2D853E9154416">
    <w:name w:val="4A63AECEBD1241398EF2D853E9154416"/>
  </w:style>
  <w:style w:type="paragraph" w:customStyle="1" w:styleId="B75EEED497DE4563AE1668D2F6CBA0D4">
    <w:name w:val="B75EEED497DE4563AE1668D2F6CBA0D4"/>
  </w:style>
  <w:style w:type="paragraph" w:customStyle="1" w:styleId="00B4C562FC3048E0BA2C5E162BE9E050">
    <w:name w:val="00B4C562FC3048E0BA2C5E162BE9E050"/>
  </w:style>
  <w:style w:type="paragraph" w:customStyle="1" w:styleId="55C873CAB65E47DF8AC273167FC11062">
    <w:name w:val="55C873CAB65E47DF8AC273167FC11062"/>
  </w:style>
  <w:style w:type="paragraph" w:customStyle="1" w:styleId="6E6ECA248BB74C93BA3E2DAF877AA1F2">
    <w:name w:val="6E6ECA248BB74C93BA3E2DAF877AA1F2"/>
  </w:style>
  <w:style w:type="paragraph" w:customStyle="1" w:styleId="59D9C49BDC164C448981F27691A27A48">
    <w:name w:val="59D9C49BDC164C448981F27691A27A4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1C5F0500D214FE5A500C377032A226A">
    <w:name w:val="41C5F0500D214FE5A500C377032A22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96D3D9-1A3C-4D69-9CE3-79DF378B2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2019-10-12T07:44:00Z</dcterms:created>
  <dcterms:modified xsi:type="dcterms:W3CDTF">2019-10-12T09:40:00Z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